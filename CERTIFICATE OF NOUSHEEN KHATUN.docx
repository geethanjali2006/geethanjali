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tc>
          <w:tcPr>
            <w:tcW w:w="12960" w:type="dxa"/>
            <w:gridSpan w:val="5"/>
            <w:vAlign w:val="bottom"/>
          </w:tcPr>
          <w:p w:rsidR="00AA0737" w:rsidRDefault="00BE78DB" w:rsidP="00BE78DB">
            <w:pPr>
              <w:pStyle w:val="Title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GRADUATION CERTIFICATE</w:t>
            </w:r>
          </w:p>
          <w:p w:rsidR="00BE78DB" w:rsidRPr="00BE78DB" w:rsidRDefault="00BE78DB" w:rsidP="00BE78DB">
            <w:pPr>
              <w:rPr>
                <w:rFonts w:ascii="Algerian" w:hAnsi="Algerian"/>
              </w:rPr>
            </w:pPr>
            <w:r>
              <w:t>STUDENT OF THE YEAR</w:t>
            </w:r>
          </w:p>
        </w:tc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BE78DB" w:rsidP="00BE78DB">
            <w:pPr>
              <w:pStyle w:val="Subtitle"/>
            </w:pPr>
            <w:r>
              <w:t>CONGRATULATIONS TO THE</w:t>
            </w:r>
          </w:p>
          <w:p w:rsidR="00BE78DB" w:rsidRDefault="00BE78DB" w:rsidP="00BE78DB">
            <w:pPr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STUDENT</w:t>
            </w:r>
          </w:p>
          <w:p w:rsidR="00BE78DB" w:rsidRDefault="00BE78DB" w:rsidP="00BE78DB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IT IS ONE OF THE MOST VALUABLE AND PRECIOUS AWARD DEDICATED TO THE </w:t>
            </w:r>
          </w:p>
          <w:p w:rsidR="00BE78DB" w:rsidRPr="00BE78DB" w:rsidRDefault="00BE78DB" w:rsidP="00BE78DB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STUDENTS WHO HAD PERFORMED WELL IN THEIR ACADEMICS AND EXTRA CIRCULLAR ACTIVITIES DURING THEIR TIME(2024-2028) IN THE COLLEGE</w:t>
            </w:r>
          </w:p>
        </w:tc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Pr="00BE78DB" w:rsidRDefault="00AA0737" w:rsidP="00BE78DB">
            <w:pPr>
              <w:rPr>
                <w:sz w:val="72"/>
                <w:szCs w:val="72"/>
              </w:rPr>
            </w:pPr>
          </w:p>
        </w:tc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BE78DB" w:rsidP="00BE78DB">
            <w:pPr>
              <w:pStyle w:val="Name"/>
            </w:pPr>
            <w:r>
              <w:lastRenderedPageBreak/>
              <w:t>NOUSHEEN KH</w:t>
            </w:r>
            <w:bookmarkStart w:id="0" w:name="_GoBack"/>
            <w:bookmarkEnd w:id="0"/>
            <w:r>
              <w:t>ATUN</w:t>
            </w:r>
          </w:p>
        </w:tc>
      </w:tr>
      <w:tr w:rsidR="00AA0737" w:rsidTr="00AA0737">
        <w:trPr>
          <w:trHeight w:val="1652"/>
          <w:jc w:val="center"/>
        </w:trPr>
        <w:sdt>
          <w:sdtPr>
            <w:id w:val="-480612801"/>
            <w:placeholder>
              <w:docPart w:val="99F2EA4E69B648E5B0C535E91C71490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AA0737" w:rsidRDefault="00A410FF" w:rsidP="00AA0737">
                <w:r w:rsidRPr="00AA0737">
                  <w:t>in recognition of</w:t>
                </w:r>
              </w:p>
              <w:p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tc>
          <w:tcPr>
            <w:tcW w:w="5310" w:type="dxa"/>
            <w:vAlign w:val="center"/>
          </w:tcPr>
          <w:p w:rsidR="008A067C" w:rsidRDefault="00BE78DB" w:rsidP="00BE78DB">
            <w:pPr>
              <w:jc w:val="both"/>
            </w:pPr>
            <w:r>
              <w:t>AWARD PRESENTED BY</w:t>
            </w:r>
          </w:p>
          <w:p w:rsidR="00BE78DB" w:rsidRDefault="00BE78DB" w:rsidP="00BE78DB">
            <w:pPr>
              <w:jc w:val="both"/>
            </w:pPr>
            <w:proofErr w:type="spellStart"/>
            <w:r>
              <w:t>Dr.CHANDRA</w:t>
            </w:r>
            <w:proofErr w:type="spellEnd"/>
            <w:r>
              <w:t xml:space="preserve"> MOHAN REDDY</w:t>
            </w:r>
          </w:p>
        </w:tc>
        <w:tc>
          <w:tcPr>
            <w:tcW w:w="1260" w:type="dxa"/>
            <w:vAlign w:val="center"/>
          </w:tcPr>
          <w:p w:rsidR="008A067C" w:rsidRDefault="008A067C" w:rsidP="008A067C"/>
        </w:tc>
        <w:tc>
          <w:tcPr>
            <w:tcW w:w="3330" w:type="dxa"/>
            <w:vAlign w:val="center"/>
          </w:tcPr>
          <w:p w:rsidR="008A067C" w:rsidRDefault="00BE78DB" w:rsidP="00BE78DB">
            <w:r>
              <w:t>28-12-2028</w:t>
            </w:r>
          </w:p>
        </w:tc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10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83D" w:rsidRDefault="0084483D" w:rsidP="003F140B">
      <w:r>
        <w:separator/>
      </w:r>
    </w:p>
  </w:endnote>
  <w:endnote w:type="continuationSeparator" w:id="0">
    <w:p w:rsidR="0084483D" w:rsidRDefault="0084483D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83D" w:rsidRDefault="0084483D" w:rsidP="003F140B">
      <w:r>
        <w:separator/>
      </w:r>
    </w:p>
  </w:footnote>
  <w:footnote w:type="continuationSeparator" w:id="0">
    <w:p w:rsidR="0084483D" w:rsidRDefault="0084483D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Default="008A067C" w:rsidP="003F140B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F08161D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en-IN" w:eastAsia="en-I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8DB"/>
    <w:rsid w:val="0006192F"/>
    <w:rsid w:val="001B24AF"/>
    <w:rsid w:val="003F140B"/>
    <w:rsid w:val="004E338A"/>
    <w:rsid w:val="0050334E"/>
    <w:rsid w:val="00657B53"/>
    <w:rsid w:val="0069082D"/>
    <w:rsid w:val="0084483D"/>
    <w:rsid w:val="008A067C"/>
    <w:rsid w:val="00A1495F"/>
    <w:rsid w:val="00A410FF"/>
    <w:rsid w:val="00AA0737"/>
    <w:rsid w:val="00AB489F"/>
    <w:rsid w:val="00BC2478"/>
    <w:rsid w:val="00BE78DB"/>
    <w:rsid w:val="00E31E21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571C3C"/>
  <w14:defaultImageDpi w14:val="0"/>
  <w15:docId w15:val="{BE5FFCD3-FF34-404E-BBDB-0BFC7FD93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VPW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F2EA4E69B648E5B0C535E91C714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9422F-865E-41A5-BAF1-32967ECD1C9A}"/>
      </w:docPartPr>
      <w:docPartBody>
        <w:p w:rsidR="00AB600C" w:rsidRPr="00AA0737" w:rsidRDefault="003321FB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3321FB">
          <w:pPr>
            <w:pStyle w:val="99F2EA4E69B648E5B0C535E91C714904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1FB"/>
    <w:rsid w:val="0033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EEB147E4D2416EADE45A33C2416BD8">
    <w:name w:val="82EEB147E4D2416EADE45A33C2416BD8"/>
  </w:style>
  <w:style w:type="paragraph" w:customStyle="1" w:styleId="39E3C3AD843C4959812E903B8F236B4F">
    <w:name w:val="39E3C3AD843C4959812E903B8F236B4F"/>
  </w:style>
  <w:style w:type="paragraph" w:customStyle="1" w:styleId="872FA92542DE4F248C581CEF7C1E3DA9">
    <w:name w:val="872FA92542DE4F248C581CEF7C1E3DA9"/>
  </w:style>
  <w:style w:type="paragraph" w:customStyle="1" w:styleId="E63A72F123254439AF31E49F5929A8DC">
    <w:name w:val="E63A72F123254439AF31E49F5929A8DC"/>
  </w:style>
  <w:style w:type="paragraph" w:customStyle="1" w:styleId="99F2EA4E69B648E5B0C535E91C714904">
    <w:name w:val="99F2EA4E69B648E5B0C535E91C714904"/>
  </w:style>
  <w:style w:type="paragraph" w:customStyle="1" w:styleId="F973BCFC20CB430ABFB2EAF93B350F04">
    <w:name w:val="F973BCFC20CB430ABFB2EAF93B350F04"/>
  </w:style>
  <w:style w:type="paragraph" w:customStyle="1" w:styleId="9C7EAA43531F4BF6856BD7061469C8CD">
    <w:name w:val="9C7EAA43531F4BF6856BD7061469C8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82EC31-5FC6-450C-8B74-5FAF451D6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15</TotalTime>
  <Pages>2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GVPW</dc:creator>
  <cp:keywords/>
  <dc:description/>
  <cp:lastModifiedBy>GVPW</cp:lastModifiedBy>
  <cp:revision>1</cp:revision>
  <dcterms:created xsi:type="dcterms:W3CDTF">2024-10-30T07:54:00Z</dcterms:created>
  <dcterms:modified xsi:type="dcterms:W3CDTF">2024-10-30T08:09:00Z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